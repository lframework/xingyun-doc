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9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02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5" w:type="default"/>
          <w:footerReference r:id="rId6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_Toc1764034694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采购订单管理</w:t>
      </w:r>
      <w:r>
        <w:tab/>
      </w:r>
      <w:r>
        <w:fldChar w:fldCharType="begin"/>
      </w:r>
      <w:r>
        <w:instrText xml:space="preserve"> PAGEREF _Toc1764034694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_Toc2119355223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_Toc2119355223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_Toc1839463819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_Toc1839463819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_Toc693823721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_Toc693823721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_Toc259075637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_Toc259075637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_Toc1334878590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_Toc1334878590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_Toc542801921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_Toc542801921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_Toc361353791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_Toc361353791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_Toc189411621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_Toc189411621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_Toc870349293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_Toc870349293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_Toc1449447734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_Toc1449447734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_Toc1961057417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_Toc1961057417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764034694"/>
      <w:r>
        <w:rPr>
          <w:rFonts w:hint="eastAsia"/>
          <w:lang w:val="en-US" w:eastAsia="zh-Hans"/>
        </w:rPr>
        <w:t>采购订单管理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119355223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本功能用于管理“采购订单”，页面如下图所示：</w:t>
      </w:r>
    </w:p>
    <w:p>
      <w:r>
        <w:drawing>
          <wp:inline distT="0" distB="0" distL="114300" distR="114300">
            <wp:extent cx="6178550" cy="2918460"/>
            <wp:effectExtent l="0" t="0" r="190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839463819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r>
        <w:drawing>
          <wp:inline distT="0" distB="0" distL="114300" distR="114300">
            <wp:extent cx="6188710" cy="30340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805" cy="1171575"/>
            <wp:effectExtent l="0" t="0" r="1079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预计到货日期：默认是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3" w:name="_Toc693823721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81725" cy="1643380"/>
            <wp:effectExtent l="0" t="0" r="158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533650" cy="1676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点击下拉框中的商品信息，即可将此商品添加到订单中。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4" w:name="_Toc259075637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6181090" cy="3619500"/>
            <wp:effectExtent l="0" t="0" r="165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勾选需要添加到订单中的商品，点击“确定”按钮，即可将商品添加到订单中。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5" w:name="_Toc1334878590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点击订单页面下方的“保存”按钮，这时订单的审核状态是“待审核”。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542801921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点击订单页面下方的“审核通过”按钮，这时订单的审核状态是“审核通过”。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7" w:name="_Toc361353791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8" w:name="_Toc189411621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用户可以对审核状态是“待审核、审核拒绝”的采购订单进行修改。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86805" cy="265747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7280" cy="1162050"/>
            <wp:effectExtent l="0" t="0" r="203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如果此时订单的审核状态是“审核拒绝”，那么页面如下图所示：</w:t>
      </w:r>
    </w:p>
    <w:p>
      <w:r>
        <w:drawing>
          <wp:inline distT="0" distB="0" distL="114300" distR="114300">
            <wp:extent cx="6179820" cy="2400300"/>
            <wp:effectExtent l="0" t="0" r="1778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7440" cy="1147445"/>
            <wp:effectExtent l="0" t="0" r="10160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870349293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用户可以对审核状态是“待审核、审核拒绝”的采购订单进行审核。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r>
        <w:drawing>
          <wp:inline distT="0" distB="0" distL="114300" distR="114300">
            <wp:extent cx="6181725" cy="1919605"/>
            <wp:effectExtent l="0" t="0" r="15875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4265" cy="1207135"/>
            <wp:effectExtent l="0" t="0" r="13335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如果采购订单的审核状态是“审核拒绝”，那么不允许再次“审核拒绝”，页面如下图所示：</w:t>
      </w:r>
    </w:p>
    <w:p>
      <w:r>
        <w:drawing>
          <wp:inline distT="0" distB="0" distL="114300" distR="114300">
            <wp:extent cx="6181725" cy="2119630"/>
            <wp:effectExtent l="0" t="0" r="1587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7440" cy="1243330"/>
            <wp:effectExtent l="0" t="0" r="1016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1449447734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r>
        <w:drawing>
          <wp:inline distT="0" distB="0" distL="114300" distR="114300">
            <wp:extent cx="3543300" cy="1104900"/>
            <wp:effectExtent l="0" t="0" r="12700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1" w:name="_Toc1961057417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4248150" cy="2114550"/>
            <wp:effectExtent l="0" t="0" r="19050" b="190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7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Bold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Black">
    <w:panose1 w:val="020B0A04020102020204"/>
    <w:charset w:val="00"/>
    <w:family w:val="swiss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JU+dcrWAAAABgEAAA8AAAAA&#10;AAAAAQAgAAAAOAAAAGRycy9kb3ducmV2LnhtbFBLAQIUABQAAAAIAIdO4kBH0TH4OQIAAGQEAAAO&#10;AAAAAAAAAAEAIAAAADsBAABkcnMvZTJvRG9jLnhtbFBLBQYAAAAABgAGAFkBAADm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GbuT+P/Bj/E+xYJDxk+x4TWTeZo=" w:salt="Vlob+QHPNPKzx0JR6h4CYw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5F734FE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1FEACC42"/>
    <w:rsid w:val="24975968"/>
    <w:rsid w:val="27C21781"/>
    <w:rsid w:val="286E34C0"/>
    <w:rsid w:val="288969F1"/>
    <w:rsid w:val="288F1803"/>
    <w:rsid w:val="28952819"/>
    <w:rsid w:val="2A798ADE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97C9385"/>
    <w:rsid w:val="3ABC7399"/>
    <w:rsid w:val="3B5FA873"/>
    <w:rsid w:val="3BA067BF"/>
    <w:rsid w:val="3C645391"/>
    <w:rsid w:val="3C7837E9"/>
    <w:rsid w:val="3DBA4856"/>
    <w:rsid w:val="3DBDD6DC"/>
    <w:rsid w:val="3DFFFF9B"/>
    <w:rsid w:val="3EEE99FB"/>
    <w:rsid w:val="3F672053"/>
    <w:rsid w:val="3F7916D9"/>
    <w:rsid w:val="3F930800"/>
    <w:rsid w:val="3FF3A1B4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BFD3C3F"/>
    <w:rsid w:val="5DA7730F"/>
    <w:rsid w:val="5DC95CFF"/>
    <w:rsid w:val="5DFD08FA"/>
    <w:rsid w:val="5EDD88DC"/>
    <w:rsid w:val="5EEFA1EB"/>
    <w:rsid w:val="5FF23097"/>
    <w:rsid w:val="5FFBE753"/>
    <w:rsid w:val="60706084"/>
    <w:rsid w:val="61FA0090"/>
    <w:rsid w:val="62024C5B"/>
    <w:rsid w:val="620A0343"/>
    <w:rsid w:val="644A7C36"/>
    <w:rsid w:val="667C2D29"/>
    <w:rsid w:val="67DF4B76"/>
    <w:rsid w:val="68631703"/>
    <w:rsid w:val="68FB6FCD"/>
    <w:rsid w:val="6A89409E"/>
    <w:rsid w:val="6CD358E9"/>
    <w:rsid w:val="6D9B9CEF"/>
    <w:rsid w:val="6ED7F7CF"/>
    <w:rsid w:val="6EF2DF5B"/>
    <w:rsid w:val="6FDEA253"/>
    <w:rsid w:val="71747AEE"/>
    <w:rsid w:val="72533A70"/>
    <w:rsid w:val="73BFC79A"/>
    <w:rsid w:val="73D957FB"/>
    <w:rsid w:val="73FF0F38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7D3A221"/>
    <w:rsid w:val="77FAFD4F"/>
    <w:rsid w:val="77FF2430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EA2AB3"/>
    <w:rsid w:val="7E26C425"/>
    <w:rsid w:val="7E7FD700"/>
    <w:rsid w:val="7ED74373"/>
    <w:rsid w:val="7EECD882"/>
    <w:rsid w:val="7EFC6252"/>
    <w:rsid w:val="7EFE4718"/>
    <w:rsid w:val="7F1E7A36"/>
    <w:rsid w:val="7F2DFD17"/>
    <w:rsid w:val="7F33443D"/>
    <w:rsid w:val="7FA746BC"/>
    <w:rsid w:val="7FCF8013"/>
    <w:rsid w:val="7FD905F6"/>
    <w:rsid w:val="7FE7B5DF"/>
    <w:rsid w:val="7FEF074D"/>
    <w:rsid w:val="8359A758"/>
    <w:rsid w:val="9DE7D2C5"/>
    <w:rsid w:val="9E7B6946"/>
    <w:rsid w:val="ABFEC4E9"/>
    <w:rsid w:val="AFBC6A01"/>
    <w:rsid w:val="AFCF2292"/>
    <w:rsid w:val="B7365D4E"/>
    <w:rsid w:val="B73D70F8"/>
    <w:rsid w:val="B7EEF96A"/>
    <w:rsid w:val="B9FC1507"/>
    <w:rsid w:val="BB4DC890"/>
    <w:rsid w:val="BBBC2529"/>
    <w:rsid w:val="BBFD7B20"/>
    <w:rsid w:val="BF078333"/>
    <w:rsid w:val="BF4A6B3E"/>
    <w:rsid w:val="BFF78DB2"/>
    <w:rsid w:val="C37F5B4E"/>
    <w:rsid w:val="C3FF88A0"/>
    <w:rsid w:val="C66BDB02"/>
    <w:rsid w:val="CBDEA47C"/>
    <w:rsid w:val="CBFC5302"/>
    <w:rsid w:val="CFBB6F4F"/>
    <w:rsid w:val="CFDE624C"/>
    <w:rsid w:val="D39FC362"/>
    <w:rsid w:val="D3E2B922"/>
    <w:rsid w:val="D67FB851"/>
    <w:rsid w:val="D7FF3FDD"/>
    <w:rsid w:val="DDFFC43E"/>
    <w:rsid w:val="DE3B6A53"/>
    <w:rsid w:val="DF9F89E3"/>
    <w:rsid w:val="DFDF8420"/>
    <w:rsid w:val="DFEB3C53"/>
    <w:rsid w:val="DFFDDD58"/>
    <w:rsid w:val="E2CDEB9E"/>
    <w:rsid w:val="E59B1294"/>
    <w:rsid w:val="E771BFF6"/>
    <w:rsid w:val="E7AE343D"/>
    <w:rsid w:val="E9FB46A4"/>
    <w:rsid w:val="EBBDC689"/>
    <w:rsid w:val="ED349B74"/>
    <w:rsid w:val="EDFB74DF"/>
    <w:rsid w:val="EFDD9660"/>
    <w:rsid w:val="EFEDCE66"/>
    <w:rsid w:val="EFF86A76"/>
    <w:rsid w:val="EFFBBEE6"/>
    <w:rsid w:val="F25E0B7F"/>
    <w:rsid w:val="F3B860A8"/>
    <w:rsid w:val="F3FBFDAD"/>
    <w:rsid w:val="F527BC6E"/>
    <w:rsid w:val="F7DE540A"/>
    <w:rsid w:val="F87F6185"/>
    <w:rsid w:val="FCDF62BE"/>
    <w:rsid w:val="FDB64366"/>
    <w:rsid w:val="FEFE5A26"/>
    <w:rsid w:val="FF3F9B16"/>
    <w:rsid w:val="FF538D44"/>
    <w:rsid w:val="FF5BA26A"/>
    <w:rsid w:val="FF6FD03E"/>
    <w:rsid w:val="FF7E32A9"/>
    <w:rsid w:val="FF7F68FD"/>
    <w:rsid w:val="FFECFCF8"/>
    <w:rsid w:val="FFF15B5B"/>
    <w:rsid w:val="FFF955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9">
    <w:name w:val="FollowedHyperlink"/>
    <w:basedOn w:val="18"/>
    <w:qFormat/>
    <w:uiPriority w:val="0"/>
    <w:rPr>
      <w:color w:val="800080"/>
      <w:u w:val="single"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2019-02-23T08:18:00Z</dcterms:created>
  <dc:creator>633951</dc:creator>
  <cp:lastModifiedBy>.</cp:lastModifiedBy>
  <dcterms:modified xsi:type="dcterms:W3CDTF">2022-02-02T18:53:20Z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