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2" w:name="_GoBack"/>
      <w:bookmarkEnd w:id="12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2022年02月08日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_Toc2007209002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销售订单管理</w:t>
      </w:r>
      <w:r>
        <w:tab/>
      </w:r>
      <w:r>
        <w:fldChar w:fldCharType="begin"/>
      </w:r>
      <w:r>
        <w:instrText xml:space="preserve"> PAGEREF _Toc2007209002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_Toc341085891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_Toc341085891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_Toc996716194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_Toc996716194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_Toc1436625958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1.2.1 新增商品</w:t>
      </w:r>
      <w:r>
        <w:tab/>
      </w:r>
      <w:r>
        <w:fldChar w:fldCharType="begin"/>
      </w:r>
      <w:r>
        <w:instrText xml:space="preserve"> PAGEREF _Toc1436625958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_Toc1213832885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1.2.2 批量添加商品</w:t>
      </w:r>
      <w:r>
        <w:tab/>
      </w:r>
      <w:r>
        <w:fldChar w:fldCharType="begin"/>
      </w:r>
      <w:r>
        <w:instrText xml:space="preserve"> PAGEREF _Toc1213832885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_Toc1942135342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1.2.3 保存</w:t>
      </w:r>
      <w:r>
        <w:tab/>
      </w:r>
      <w:r>
        <w:fldChar w:fldCharType="begin"/>
      </w:r>
      <w:r>
        <w:instrText xml:space="preserve"> PAGEREF _Toc1942135342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_Toc1864742241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1.2.4 审核通过</w:t>
      </w:r>
      <w:r>
        <w:tab/>
      </w:r>
      <w:r>
        <w:fldChar w:fldCharType="begin"/>
      </w:r>
      <w:r>
        <w:instrText xml:space="preserve"> PAGEREF _Toc1864742241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_Toc346500169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1.2.5 其他功能</w:t>
      </w:r>
      <w:r>
        <w:tab/>
      </w:r>
      <w:r>
        <w:fldChar w:fldCharType="begin"/>
      </w:r>
      <w:r>
        <w:instrText xml:space="preserve"> PAGEREF _Toc346500169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_Toc1800173366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_Toc1800173366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_Toc1764143426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_Toc1764143426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_Toc1799330300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1.4.1 审核通过</w:t>
      </w:r>
      <w:r>
        <w:tab/>
      </w:r>
      <w:r>
        <w:fldChar w:fldCharType="begin"/>
      </w:r>
      <w:r>
        <w:instrText xml:space="preserve"> PAGEREF _Toc1799330300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_Toc479635046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_Toc479635046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2007209002"/>
      <w:r>
        <w:rPr>
          <w:rFonts w:hint="eastAsia"/>
          <w:lang w:val="en-US" w:eastAsia="zh-Hans"/>
        </w:rPr>
        <w:t>销售订单管理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341085891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本功能用于管理“销售订单”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84575"/>
            <wp:effectExtent l="12700" t="12700" r="13970" b="349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4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996716194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316605"/>
            <wp:effectExtent l="12700" t="12700" r="13970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6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3" w:name="_Toc1436625958"/>
      <w:r>
        <w:rPr>
          <w:rFonts w:hint="eastAsia"/>
          <w:lang w:val="en-US" w:eastAsia="zh-Hans"/>
        </w:rPr>
        <w:t>新增商品</w:t>
      </w:r>
      <w:bookmarkEnd w:id="3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1878965"/>
            <wp:effectExtent l="12700" t="12700" r="1397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8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在“商品名称”列的输入框中录入商品信息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系统根据录入的信息对“商品编号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商品名称”进行模糊匹配状态是“启用”的商品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160270" cy="1592580"/>
            <wp:effectExtent l="12700" t="12700" r="3683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92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点击下拉框中的商品信息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即可将此商品添加到订单列表中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" w:name="_Toc1213832885"/>
      <w:r>
        <w:rPr>
          <w:rFonts w:hint="eastAsia"/>
          <w:lang w:val="en-US" w:eastAsia="zh-Hans"/>
        </w:rPr>
        <w:t>批量添加商品</w:t>
      </w:r>
      <w:bookmarkEnd w:id="4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点击页面中的“批量添加商品”按钮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135630"/>
            <wp:effectExtent l="12700" t="12700" r="13970" b="266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此列表中显示的是“启用”状态的商品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勾选需要添加到销售订单中的商品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即可将商品添加到销售订单中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5" w:name="_Toc1942135342"/>
      <w:r>
        <w:rPr>
          <w:rFonts w:hint="eastAsia"/>
          <w:lang w:val="en-US" w:eastAsia="zh-Hans"/>
        </w:rPr>
        <w:t>保存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点击订单页面下方的“保存”按钮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即可保存已录入的销售订单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保存成功之后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销售订单的审核状态为“待审核”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6" w:name="_Toc1864742241"/>
      <w:r>
        <w:rPr>
          <w:rFonts w:hint="eastAsia"/>
          <w:lang w:val="en-US" w:eastAsia="zh-Hans"/>
        </w:rPr>
        <w:t>审核通过</w:t>
      </w:r>
      <w:bookmarkEnd w:id="6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点击订单页面下方的“审核通过”按钮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即可审核已录入的销售订单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审核成功之后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销售订单的审核状态为“审核通过”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7" w:name="_Toc346500169"/>
      <w:r>
        <w:rPr>
          <w:rFonts w:hint="eastAsia"/>
          <w:lang w:val="en-US" w:eastAsia="zh-Hans"/>
        </w:rPr>
        <w:t>其他功能</w:t>
      </w:r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订单中的其他按钮比较简单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暂不赘述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8" w:name="_Toc1800173366"/>
      <w:r>
        <w:rPr>
          <w:rFonts w:hint="eastAsia"/>
          <w:lang w:val="en-US" w:eastAsia="zh-Hans"/>
        </w:rPr>
        <w:t>修改</w:t>
      </w:r>
      <w:bookmarkEnd w:id="8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用户可以对审核状态是“待审核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审核拒绝”的销售订单进行修改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点击销售订单对应的“操作”列中的“修改”按钮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76955"/>
            <wp:effectExtent l="12700" t="12700" r="13970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6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如果此时订单的审核状态是“审核拒绝”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83940"/>
            <wp:effectExtent l="12700" t="12700" r="13970" b="355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3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9" w:name="_Toc1764143426"/>
      <w:r>
        <w:rPr>
          <w:rFonts w:hint="eastAsia"/>
          <w:lang w:val="en-US" w:eastAsia="zh-Hans"/>
        </w:rPr>
        <w:t>审核</w:t>
      </w:r>
      <w:bookmarkEnd w:id="9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用户可以对审核状态是“待审核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审核拒绝”的销售订单进行审核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点击销售订单对应的“操作”列中的“审核”按钮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57270"/>
            <wp:effectExtent l="12700" t="12700" r="13970" b="368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如果销售订单的审核状态是“审核拒绝”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那么不允许再次“审核拒绝”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88385"/>
            <wp:effectExtent l="12700" t="12700" r="13970" b="311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8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10" w:name="_Toc1799330300"/>
      <w:r>
        <w:rPr>
          <w:rFonts w:hint="eastAsia"/>
          <w:lang w:val="en-US" w:eastAsia="zh-Hans"/>
        </w:rPr>
        <w:t>审核通过</w:t>
      </w:r>
      <w:bookmarkEnd w:id="10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911860"/>
            <wp:effectExtent l="12700" t="12700" r="28575" b="152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9118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点击“确定”按钮后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即可审核通过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479635046"/>
      <w:r>
        <w:rPr>
          <w:rFonts w:hint="eastAsia"/>
          <w:lang w:val="en-US" w:eastAsia="zh-Hans"/>
        </w:rPr>
        <w:t>审核拒绝</w:t>
      </w:r>
      <w:bookmarkEnd w:id="1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点击“审核拒绝”按钮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465580"/>
            <wp:effectExtent l="12700" t="12700" r="28575" b="203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5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录入“拒绝理由”后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即可审核拒绝</w:t>
      </w:r>
      <w:r>
        <w:rPr>
          <w:rFonts w:hint="default"/>
          <w:lang w:eastAsia="zh-Hans"/>
        </w:rPr>
        <w:t>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annotate T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华黑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 细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 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ademy Engraved LE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61312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znB/JQjT0vTq2FUkYY0X9B7It1w=" w:salt="CLLW2NKBdJ9jCqDAhPrEnQ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E7062F6"/>
    <w:rsid w:val="2F1E5115"/>
    <w:rsid w:val="2F7F2217"/>
    <w:rsid w:val="2FB3A6A3"/>
    <w:rsid w:val="2FD8E859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9F63B83"/>
    <w:rsid w:val="3ABC7399"/>
    <w:rsid w:val="3B5FA873"/>
    <w:rsid w:val="3BA067BF"/>
    <w:rsid w:val="3C645391"/>
    <w:rsid w:val="3C7837E9"/>
    <w:rsid w:val="3EEE99FB"/>
    <w:rsid w:val="3F7916D9"/>
    <w:rsid w:val="3F930800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521E25FE"/>
    <w:rsid w:val="52947577"/>
    <w:rsid w:val="5367C0DE"/>
    <w:rsid w:val="54DC424A"/>
    <w:rsid w:val="557FF667"/>
    <w:rsid w:val="55986B9A"/>
    <w:rsid w:val="56095D5A"/>
    <w:rsid w:val="569C0136"/>
    <w:rsid w:val="56D513F8"/>
    <w:rsid w:val="58FDBE8D"/>
    <w:rsid w:val="59FFD67E"/>
    <w:rsid w:val="5A4951AD"/>
    <w:rsid w:val="5A581871"/>
    <w:rsid w:val="5A6A3211"/>
    <w:rsid w:val="5ABDBCE7"/>
    <w:rsid w:val="5AFED57A"/>
    <w:rsid w:val="5DC95CFF"/>
    <w:rsid w:val="5DFD08FA"/>
    <w:rsid w:val="5EEFA1EB"/>
    <w:rsid w:val="5FF23097"/>
    <w:rsid w:val="60706084"/>
    <w:rsid w:val="61FA0090"/>
    <w:rsid w:val="62024C5B"/>
    <w:rsid w:val="620A0343"/>
    <w:rsid w:val="644A7C36"/>
    <w:rsid w:val="667C2D29"/>
    <w:rsid w:val="6736D9E1"/>
    <w:rsid w:val="68631703"/>
    <w:rsid w:val="68FB6FCD"/>
    <w:rsid w:val="6A89409E"/>
    <w:rsid w:val="6CD358E9"/>
    <w:rsid w:val="6D9B9CEF"/>
    <w:rsid w:val="6ED7F7CF"/>
    <w:rsid w:val="6EF2DF5B"/>
    <w:rsid w:val="6FDEA253"/>
    <w:rsid w:val="6FFFF723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9ED562"/>
    <w:rsid w:val="7BA96B5B"/>
    <w:rsid w:val="7CDAD40F"/>
    <w:rsid w:val="7DEA2AB3"/>
    <w:rsid w:val="7E7FD700"/>
    <w:rsid w:val="7F2DFD17"/>
    <w:rsid w:val="7F33443D"/>
    <w:rsid w:val="7FA746BC"/>
    <w:rsid w:val="7FCF8013"/>
    <w:rsid w:val="7FD905F6"/>
    <w:rsid w:val="7FE7B5DF"/>
    <w:rsid w:val="7FEF074D"/>
    <w:rsid w:val="8359A758"/>
    <w:rsid w:val="957A8EF5"/>
    <w:rsid w:val="97EDA846"/>
    <w:rsid w:val="9DE7D2C5"/>
    <w:rsid w:val="9E7B6946"/>
    <w:rsid w:val="ABFEC4E9"/>
    <w:rsid w:val="B7EEF96A"/>
    <w:rsid w:val="BB4DC890"/>
    <w:rsid w:val="BBBC2529"/>
    <w:rsid w:val="BF4A6B3E"/>
    <w:rsid w:val="C37F5B4E"/>
    <w:rsid w:val="C66BDB02"/>
    <w:rsid w:val="CBDEA47C"/>
    <w:rsid w:val="CBFC5302"/>
    <w:rsid w:val="CFBB6F4F"/>
    <w:rsid w:val="D39FC362"/>
    <w:rsid w:val="D3E2B922"/>
    <w:rsid w:val="D5FE2195"/>
    <w:rsid w:val="D7FF3FDD"/>
    <w:rsid w:val="DBBF41AD"/>
    <w:rsid w:val="DDFFC43E"/>
    <w:rsid w:val="DEFDF77F"/>
    <w:rsid w:val="DF9F89E3"/>
    <w:rsid w:val="E2CDEB9E"/>
    <w:rsid w:val="E771BFF6"/>
    <w:rsid w:val="E7AE343D"/>
    <w:rsid w:val="E9FB46A4"/>
    <w:rsid w:val="EBBDC689"/>
    <w:rsid w:val="ED349B74"/>
    <w:rsid w:val="EFBD6C88"/>
    <w:rsid w:val="EFF86A76"/>
    <w:rsid w:val="EFFBBEE6"/>
    <w:rsid w:val="F3B860A8"/>
    <w:rsid w:val="F7DE540A"/>
    <w:rsid w:val="FCDF62BE"/>
    <w:rsid w:val="FDB64366"/>
    <w:rsid w:val="FEFE5A26"/>
    <w:rsid w:val="FF538D44"/>
    <w:rsid w:val="FF6FD03E"/>
    <w:rsid w:val="FF7F68FD"/>
    <w:rsid w:val="FFF1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2019-02-24T00:18:00Z</dcterms:created>
  <dc:creator>633951</dc:creator>
  <cp:lastModifiedBy>aiqin</cp:lastModifiedBy>
  <dcterms:modified xsi:type="dcterms:W3CDTF">2022-02-08T23:31:26Z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