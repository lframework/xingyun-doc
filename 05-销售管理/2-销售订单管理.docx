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_Toc2007209002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销售订单管理</w:t>
      </w:r>
      <w:r>
        <w:tab/>
      </w:r>
      <w:r>
        <w:fldChar w:fldCharType="begin"/>
      </w:r>
      <w:r>
        <w:instrText xml:space="preserve"> PAGEREF _Toc2007209002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_Toc341085891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_Toc341085891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_Toc996716194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_Toc996716194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_Toc1436625958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新增商品</w:t>
      </w:r>
      <w:r>
        <w:tab/>
      </w:r>
      <w:r>
        <w:fldChar w:fldCharType="begin"/>
      </w:r>
      <w:r>
        <w:instrText xml:space="preserve"> PAGEREF _Toc1436625958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_Toc1213832885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批量添加商品</w:t>
      </w:r>
      <w:r>
        <w:tab/>
      </w:r>
      <w:r>
        <w:fldChar w:fldCharType="begin"/>
      </w:r>
      <w:r>
        <w:instrText xml:space="preserve"> PAGEREF _Toc1213832885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_Toc1942135342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保存</w:t>
      </w:r>
      <w:r>
        <w:tab/>
      </w:r>
      <w:r>
        <w:fldChar w:fldCharType="begin"/>
      </w:r>
      <w:r>
        <w:instrText xml:space="preserve"> PAGEREF _Toc1942135342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_Toc1864742241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1.2.4 审核通过</w:t>
      </w:r>
      <w:r>
        <w:tab/>
      </w:r>
      <w:r>
        <w:fldChar w:fldCharType="begin"/>
      </w:r>
      <w:r>
        <w:instrText xml:space="preserve"> PAGEREF _Toc1864742241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_Toc346500169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1.2.5 其他功能</w:t>
      </w:r>
      <w:r>
        <w:tab/>
      </w:r>
      <w:r>
        <w:fldChar w:fldCharType="begin"/>
      </w:r>
      <w:r>
        <w:instrText xml:space="preserve"> PAGEREF _Toc346500169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_Toc1800173366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_Toc1800173366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_Toc1764143426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_Toc1764143426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_Toc1799330300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_Toc1799330300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_Toc479635046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_Toc479635046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007209002"/>
      <w:r>
        <w:rPr>
          <w:rFonts w:hint="eastAsia"/>
          <w:lang w:val="en-US" w:eastAsia="zh-Hans"/>
        </w:rPr>
        <w:t>销售订单管理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341085891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本功能用于管理“销售订单”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75355"/>
            <wp:effectExtent l="12700" t="12700" r="13970" b="171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996716194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74720"/>
            <wp:effectExtent l="12700" t="12700" r="13970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1436625958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2403475"/>
            <wp:effectExtent l="12700" t="12700" r="13970" b="222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在“商品名称”列的输入框中录入商品信息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系统根据录入的信息对“商品编号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商品名称”进行模糊匹配状态是“启用”的商品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160270" cy="1434465"/>
            <wp:effectExtent l="12700" t="12700" r="36830" b="260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434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点击下拉框中的商品信息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即可将此商品添加到订单列表中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213832885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点击页面中的“批量添加商品”按钮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4319905" cy="2800985"/>
            <wp:effectExtent l="12700" t="12700" r="36195" b="311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00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此列表中显示的是“启用”状态的商品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勾选需要添加到销售订单中的商品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即可将商品添加到销售订单中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1942135342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点击订单页面下方的“保存”按钮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即可保存已录入的销售订单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销售订单的状态为“待审核”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1864742241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点击订单页面下方的“审核通过”按钮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即可审核已录入的销售订单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销售订单的状态为“审核通过”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7" w:name="_Toc346500169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订单中的其他按钮比较简单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暂不赘述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1800173366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审核拒绝”的销售订单进行修改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点击销售订单对应的“操作”列中的“修改”按钮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07740"/>
            <wp:effectExtent l="12700" t="12700" r="13970" b="355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7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如果此时订单的状态是“审核拒绝”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21075"/>
            <wp:effectExtent l="12700" t="12700" r="13970" b="222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1764143426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审核拒绝”的销售订单进行审核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点击销售订单对应的“操作”列中的“审核”按钮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19170"/>
            <wp:effectExtent l="12700" t="12700" r="13970" b="2413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如果销售订单的状态是“审核拒绝”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21075"/>
            <wp:effectExtent l="12700" t="12700" r="13970" b="222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0" w:name="_Toc1799330300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116965"/>
            <wp:effectExtent l="12700" t="12700" r="28575" b="1333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16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479635046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405255"/>
            <wp:effectExtent l="12700" t="12700" r="28575" b="298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05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Wp9XqCQXdbFX8Z0+WXqM/imtBCI=" w:salt="XbdDr9zYXtjFR8KIM2iBsw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8E859"/>
    <w:rsid w:val="2FD9D575"/>
    <w:rsid w:val="313D69C0"/>
    <w:rsid w:val="316A494B"/>
    <w:rsid w:val="31E92393"/>
    <w:rsid w:val="3391394E"/>
    <w:rsid w:val="33FF836B"/>
    <w:rsid w:val="3405601F"/>
    <w:rsid w:val="35166146"/>
    <w:rsid w:val="36135A65"/>
    <w:rsid w:val="36931708"/>
    <w:rsid w:val="36B251CD"/>
    <w:rsid w:val="37FF9957"/>
    <w:rsid w:val="37FFE4DC"/>
    <w:rsid w:val="39F63B83"/>
    <w:rsid w:val="3ABC7399"/>
    <w:rsid w:val="3B5FA873"/>
    <w:rsid w:val="3BA067BF"/>
    <w:rsid w:val="3C645391"/>
    <w:rsid w:val="3C7837E9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0B3840C"/>
    <w:rsid w:val="521E25FE"/>
    <w:rsid w:val="52947577"/>
    <w:rsid w:val="5367C0DE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DC95CFF"/>
    <w:rsid w:val="5DFD08FA"/>
    <w:rsid w:val="5EEFA1EB"/>
    <w:rsid w:val="5FF23097"/>
    <w:rsid w:val="60706084"/>
    <w:rsid w:val="61FA0090"/>
    <w:rsid w:val="62024C5B"/>
    <w:rsid w:val="620A0343"/>
    <w:rsid w:val="644A7C36"/>
    <w:rsid w:val="667C2D29"/>
    <w:rsid w:val="6736D9E1"/>
    <w:rsid w:val="678F5E46"/>
    <w:rsid w:val="68631703"/>
    <w:rsid w:val="68FB6FCD"/>
    <w:rsid w:val="6A89409E"/>
    <w:rsid w:val="6CD358E9"/>
    <w:rsid w:val="6D9B9CEF"/>
    <w:rsid w:val="6ED7F7CF"/>
    <w:rsid w:val="6EF2DF5B"/>
    <w:rsid w:val="6FDEA253"/>
    <w:rsid w:val="6FFFF72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9ED562"/>
    <w:rsid w:val="7BA96B5B"/>
    <w:rsid w:val="7CDAD40F"/>
    <w:rsid w:val="7DEA2AB3"/>
    <w:rsid w:val="7E7FD700"/>
    <w:rsid w:val="7F2DFD17"/>
    <w:rsid w:val="7F33443D"/>
    <w:rsid w:val="7FA746BC"/>
    <w:rsid w:val="7FCF8013"/>
    <w:rsid w:val="7FD905F6"/>
    <w:rsid w:val="7FE7B5DF"/>
    <w:rsid w:val="7FEF074D"/>
    <w:rsid w:val="8359A758"/>
    <w:rsid w:val="957A8EF5"/>
    <w:rsid w:val="97EDA846"/>
    <w:rsid w:val="9DE7D2C5"/>
    <w:rsid w:val="9E7B6946"/>
    <w:rsid w:val="ABFEC4E9"/>
    <w:rsid w:val="B7EEF96A"/>
    <w:rsid w:val="BB4DC890"/>
    <w:rsid w:val="BB773B62"/>
    <w:rsid w:val="BBBC2529"/>
    <w:rsid w:val="BF4A6B3E"/>
    <w:rsid w:val="C2FBD18E"/>
    <w:rsid w:val="C37F5B4E"/>
    <w:rsid w:val="C66BDB02"/>
    <w:rsid w:val="CBDEA47C"/>
    <w:rsid w:val="CBFC5302"/>
    <w:rsid w:val="CFBB6F4F"/>
    <w:rsid w:val="D39FC362"/>
    <w:rsid w:val="D3E2B922"/>
    <w:rsid w:val="D5FE2195"/>
    <w:rsid w:val="D7FF3FDD"/>
    <w:rsid w:val="DBBF41AD"/>
    <w:rsid w:val="DDFFC43E"/>
    <w:rsid w:val="DEFDF77F"/>
    <w:rsid w:val="DF9F89E3"/>
    <w:rsid w:val="E2CDEB9E"/>
    <w:rsid w:val="E771BFF6"/>
    <w:rsid w:val="E7AE343D"/>
    <w:rsid w:val="E9FB46A4"/>
    <w:rsid w:val="EBBDC689"/>
    <w:rsid w:val="ED349B74"/>
    <w:rsid w:val="ED7DD472"/>
    <w:rsid w:val="EFBD6C88"/>
    <w:rsid w:val="EFF86A76"/>
    <w:rsid w:val="EFFBBEE6"/>
    <w:rsid w:val="F3B860A8"/>
    <w:rsid w:val="F7DE540A"/>
    <w:rsid w:val="FCDF62BE"/>
    <w:rsid w:val="FDB64366"/>
    <w:rsid w:val="FDF7B8D5"/>
    <w:rsid w:val="FEFE5A26"/>
    <w:rsid w:val="FF538D44"/>
    <w:rsid w:val="FF6D2BDE"/>
    <w:rsid w:val="FF6FD03E"/>
    <w:rsid w:val="FF7F68FD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2019-02-24T08:18:00Z</dcterms:created>
  <dc:creator>633951</dc:creator>
  <cp:lastModifiedBy>aiqin</cp:lastModifiedBy>
  <dcterms:modified xsi:type="dcterms:W3CDTF">2022-03-21T12:05:43Z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